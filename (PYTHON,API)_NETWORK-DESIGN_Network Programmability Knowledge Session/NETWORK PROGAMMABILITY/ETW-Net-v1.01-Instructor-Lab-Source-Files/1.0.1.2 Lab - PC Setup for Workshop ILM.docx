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235B5" w14:textId="77777777" w:rsidR="004D36D7" w:rsidRPr="00FD4A68" w:rsidRDefault="00592EF1" w:rsidP="00FD4A68">
      <w:pPr>
        <w:pStyle w:val="LabTitle"/>
        <w:rPr>
          <w:rStyle w:val="LabTitleInstVersred"/>
          <w:b/>
          <w:color w:val="auto"/>
        </w:rPr>
      </w:pPr>
      <w:r w:rsidRPr="00592EF1">
        <w:t>Lab - PC Setup for Workshop</w:t>
      </w:r>
      <w:r w:rsidR="004D36D7" w:rsidRPr="00FD4A68">
        <w:t xml:space="preserve"> </w:t>
      </w:r>
      <w:r w:rsidR="00D84BDA" w:rsidRPr="00246819">
        <w:rPr>
          <w:rStyle w:val="LabTitleInstVersred"/>
          <w:color w:val="EE0000"/>
        </w:rPr>
        <w:t>(Instructor Version)</w:t>
      </w:r>
    </w:p>
    <w:p w14:paraId="7D8314E7" w14:textId="77777777" w:rsidR="00D778DF" w:rsidRPr="000E7296" w:rsidRDefault="00D778DF" w:rsidP="00D778DF">
      <w:pPr>
        <w:pStyle w:val="InstNoteRed"/>
      </w:pPr>
      <w:r w:rsidRPr="000E7296">
        <w:rPr>
          <w:b/>
        </w:rPr>
        <w:t>Instructor Note</w:t>
      </w:r>
      <w:r w:rsidRPr="000E7296">
        <w:t xml:space="preserve">: Red font color </w:t>
      </w:r>
      <w:r w:rsidR="006F1616" w:rsidRPr="000E7296">
        <w:t>or g</w:t>
      </w:r>
      <w:r w:rsidRPr="000E7296">
        <w:t>ray highlights indicate text that appears in the instructor copy only.</w:t>
      </w:r>
    </w:p>
    <w:p w14:paraId="28C5CBF1" w14:textId="77777777" w:rsidR="00D778DF" w:rsidRPr="00E70096" w:rsidRDefault="00D778DF" w:rsidP="00E70096">
      <w:pPr>
        <w:pStyle w:val="LabSection"/>
      </w:pPr>
      <w:r w:rsidRPr="00E70096">
        <w:t>Objectives</w:t>
      </w:r>
    </w:p>
    <w:p w14:paraId="472DB74A" w14:textId="77777777" w:rsidR="00592EF1" w:rsidRDefault="00592EF1" w:rsidP="00592EF1">
      <w:pPr>
        <w:pStyle w:val="BodyTextL25"/>
      </w:pPr>
      <w:r>
        <w:t>In this lab, you will complete the following objectives in order to prepare your computer for the course:</w:t>
      </w:r>
    </w:p>
    <w:p w14:paraId="3FDD6A73" w14:textId="77777777" w:rsidR="00592EF1" w:rsidRDefault="00592EF1" w:rsidP="00592EF1">
      <w:pPr>
        <w:pStyle w:val="BodyTextL25Bold"/>
      </w:pPr>
      <w:r>
        <w:t>Part 1: Install and Verify Python</w:t>
      </w:r>
    </w:p>
    <w:p w14:paraId="2C498C14" w14:textId="77777777" w:rsidR="00592EF1" w:rsidRDefault="00592EF1" w:rsidP="00592EF1">
      <w:pPr>
        <w:pStyle w:val="BodyTextL25Bold"/>
      </w:pPr>
      <w:r>
        <w:t>Part 2: Install Postman</w:t>
      </w:r>
    </w:p>
    <w:p w14:paraId="1C8FADFD" w14:textId="77777777" w:rsidR="00592EF1" w:rsidRDefault="00592EF1" w:rsidP="00592EF1">
      <w:pPr>
        <w:pStyle w:val="BodyTextL25Bold"/>
      </w:pPr>
      <w:r>
        <w:t xml:space="preserve">Part 3: Install </w:t>
      </w:r>
      <w:proofErr w:type="spellStart"/>
      <w:r>
        <w:t>JSONView</w:t>
      </w:r>
      <w:proofErr w:type="spellEnd"/>
    </w:p>
    <w:p w14:paraId="4F128AC4" w14:textId="77777777" w:rsidR="00D778DF" w:rsidRPr="00E70096" w:rsidRDefault="00592EF1" w:rsidP="00E70096">
      <w:pPr>
        <w:pStyle w:val="LabSection"/>
      </w:pPr>
      <w:r>
        <w:t>Computer Requirements</w:t>
      </w:r>
    </w:p>
    <w:p w14:paraId="15626277" w14:textId="77777777" w:rsidR="00592EF1" w:rsidRDefault="00592EF1" w:rsidP="00592EF1">
      <w:pPr>
        <w:pStyle w:val="Bulletlevel1"/>
      </w:pPr>
      <w:r>
        <w:t>Windows, MAC, or Linux computer</w:t>
      </w:r>
    </w:p>
    <w:p w14:paraId="7A6819DD" w14:textId="77777777" w:rsidR="00592EF1" w:rsidRDefault="00592EF1" w:rsidP="00592EF1">
      <w:pPr>
        <w:pStyle w:val="Bulletlevel1"/>
      </w:pPr>
      <w:r>
        <w:t>Google account</w:t>
      </w:r>
    </w:p>
    <w:p w14:paraId="06B51AB1" w14:textId="77777777" w:rsidR="00592EF1" w:rsidRDefault="00592EF1" w:rsidP="00592EF1">
      <w:pPr>
        <w:pStyle w:val="Bulletlevel1"/>
      </w:pPr>
      <w:r>
        <w:t>Chrome browser</w:t>
      </w:r>
    </w:p>
    <w:p w14:paraId="6CCD9EE3" w14:textId="77777777" w:rsidR="00592EF1" w:rsidRDefault="00592EF1" w:rsidP="00592EF1">
      <w:pPr>
        <w:pStyle w:val="Bulletlevel1"/>
      </w:pPr>
      <w:r>
        <w:t>Script and data files (download from page 1.0.1.2 in course)</w:t>
      </w:r>
    </w:p>
    <w:p w14:paraId="27555936" w14:textId="77777777" w:rsidR="00103401" w:rsidRDefault="00592EF1" w:rsidP="00592EF1">
      <w:pPr>
        <w:pStyle w:val="PartHead"/>
      </w:pPr>
      <w:r w:rsidRPr="00592EF1">
        <w:t>Install and Verify Python</w:t>
      </w:r>
    </w:p>
    <w:p w14:paraId="104C3214" w14:textId="77777777" w:rsidR="00592EF1" w:rsidRPr="00592EF1" w:rsidRDefault="00592EF1" w:rsidP="00592EF1">
      <w:pPr>
        <w:pStyle w:val="BodyTextL25"/>
      </w:pPr>
      <w:r w:rsidRPr="00592EF1">
        <w:t>Complete the following steps to install and verify Python.</w:t>
      </w:r>
      <w:bookmarkStart w:id="0" w:name="_GoBack"/>
      <w:bookmarkEnd w:id="0"/>
    </w:p>
    <w:p w14:paraId="5629EB5A" w14:textId="77777777" w:rsidR="00231DCA" w:rsidRDefault="00592EF1" w:rsidP="00592EF1">
      <w:pPr>
        <w:pStyle w:val="StepHead"/>
      </w:pPr>
      <w:r w:rsidRPr="00592EF1">
        <w:t>Download and install Python.</w:t>
      </w:r>
    </w:p>
    <w:p w14:paraId="2136BD7B" w14:textId="77777777" w:rsidR="00592EF1" w:rsidRDefault="00592EF1" w:rsidP="00AC4075">
      <w:pPr>
        <w:pStyle w:val="BodyTextL25"/>
        <w:keepNext/>
      </w:pPr>
      <w:r>
        <w:t xml:space="preserve">Go to </w:t>
      </w:r>
      <w:hyperlink r:id="rId8" w:history="1">
        <w:r w:rsidRPr="00592EF1">
          <w:rPr>
            <w:rStyle w:val="Hyperlink"/>
          </w:rPr>
          <w:t>https://www.python.org/downloads</w:t>
        </w:r>
      </w:hyperlink>
      <w:r>
        <w:t xml:space="preserve"> and download the most recent version of Python 3.</w:t>
      </w:r>
    </w:p>
    <w:p w14:paraId="4C0FCCBB" w14:textId="77777777" w:rsidR="00592EF1" w:rsidRDefault="00592EF1" w:rsidP="00AC4075">
      <w:pPr>
        <w:pStyle w:val="Visual"/>
      </w:pPr>
      <w:r>
        <w:rPr>
          <w:noProof/>
        </w:rPr>
        <w:drawing>
          <wp:inline distT="0" distB="0" distL="0" distR="0" wp14:anchorId="216FDC12" wp14:editId="3FACC841">
            <wp:extent cx="5385816" cy="3509757"/>
            <wp:effectExtent l="0" t="0" r="5715" b="0"/>
            <wp:docPr id="6" name="Picture 6" descr="This screenshot displays the download page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5816" cy="3509757"/>
                    </a:xfrm>
                    <a:prstGeom prst="rect">
                      <a:avLst/>
                    </a:prstGeom>
                  </pic:spPr>
                </pic:pic>
              </a:graphicData>
            </a:graphic>
          </wp:inline>
        </w:drawing>
      </w:r>
    </w:p>
    <w:p w14:paraId="152E12DA" w14:textId="77777777" w:rsidR="00592EF1" w:rsidRDefault="00592EF1" w:rsidP="00AC4075">
      <w:pPr>
        <w:pStyle w:val="BodyTextL25"/>
        <w:keepNext/>
      </w:pPr>
      <w:r>
        <w:lastRenderedPageBreak/>
        <w:t>When installing, make sure you check the "Add Python 3.6 to Path" checkbox.</w:t>
      </w:r>
    </w:p>
    <w:p w14:paraId="239604C5" w14:textId="77777777" w:rsidR="00592EF1" w:rsidRDefault="00592EF1" w:rsidP="00AC4075">
      <w:pPr>
        <w:pStyle w:val="Visual"/>
      </w:pPr>
      <w:r>
        <w:rPr>
          <w:noProof/>
        </w:rPr>
        <w:drawing>
          <wp:inline distT="0" distB="0" distL="0" distR="0" wp14:anchorId="3453C641" wp14:editId="13ACAE6A">
            <wp:extent cx="5303520" cy="3288182"/>
            <wp:effectExtent l="0" t="0" r="0" b="7620"/>
            <wp:docPr id="7" name="Picture 7" descr="The screenshot displays the installation screen for Python for windows. The checkboxes for Add Python 3.6 to PATH and Install launcher for all users (recommended) are sel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path.png"/>
                    <pic:cNvPicPr/>
                  </pic:nvPicPr>
                  <pic:blipFill>
                    <a:blip r:embed="rId10">
                      <a:extLst>
                        <a:ext uri="{28A0092B-C50C-407E-A947-70E740481C1C}">
                          <a14:useLocalDpi xmlns:a14="http://schemas.microsoft.com/office/drawing/2010/main" val="0"/>
                        </a:ext>
                      </a:extLst>
                    </a:blip>
                    <a:stretch>
                      <a:fillRect/>
                    </a:stretch>
                  </pic:blipFill>
                  <pic:spPr>
                    <a:xfrm>
                      <a:off x="0" y="0"/>
                      <a:ext cx="5303520" cy="3288182"/>
                    </a:xfrm>
                    <a:prstGeom prst="rect">
                      <a:avLst/>
                    </a:prstGeom>
                  </pic:spPr>
                </pic:pic>
              </a:graphicData>
            </a:graphic>
          </wp:inline>
        </w:drawing>
      </w:r>
    </w:p>
    <w:p w14:paraId="4D41CFA9" w14:textId="52860E62" w:rsidR="00592EF1" w:rsidRDefault="00592EF1" w:rsidP="00AC4075">
      <w:pPr>
        <w:pStyle w:val="BodyTextL25"/>
        <w:keepNext/>
      </w:pPr>
      <w:r>
        <w:t>When setup finishes, click the "Disable path length limit" if this option is available for your installation</w:t>
      </w:r>
      <w:r w:rsidR="003B11C9">
        <w:t>.</w:t>
      </w:r>
    </w:p>
    <w:p w14:paraId="70C854EB" w14:textId="77777777" w:rsidR="00592EF1" w:rsidRDefault="00592EF1" w:rsidP="00AC4075">
      <w:pPr>
        <w:pStyle w:val="Visual"/>
      </w:pPr>
      <w:r>
        <w:rPr>
          <w:noProof/>
        </w:rPr>
        <w:drawing>
          <wp:inline distT="0" distB="0" distL="0" distR="0" wp14:anchorId="7397FCFE" wp14:editId="479AA5B0">
            <wp:extent cx="5303520" cy="3270504"/>
            <wp:effectExtent l="0" t="0" r="0" b="6350"/>
            <wp:docPr id="8" name="Picture 8" descr="This screenshot indicates that the setup was successfu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able-char-max-limit.png"/>
                    <pic:cNvPicPr/>
                  </pic:nvPicPr>
                  <pic:blipFill>
                    <a:blip r:embed="rId11">
                      <a:extLst>
                        <a:ext uri="{28A0092B-C50C-407E-A947-70E740481C1C}">
                          <a14:useLocalDpi xmlns:a14="http://schemas.microsoft.com/office/drawing/2010/main" val="0"/>
                        </a:ext>
                      </a:extLst>
                    </a:blip>
                    <a:stretch>
                      <a:fillRect/>
                    </a:stretch>
                  </pic:blipFill>
                  <pic:spPr>
                    <a:xfrm>
                      <a:off x="0" y="0"/>
                      <a:ext cx="5303520" cy="3270504"/>
                    </a:xfrm>
                    <a:prstGeom prst="rect">
                      <a:avLst/>
                    </a:prstGeom>
                  </pic:spPr>
                </pic:pic>
              </a:graphicData>
            </a:graphic>
          </wp:inline>
        </w:drawing>
      </w:r>
    </w:p>
    <w:p w14:paraId="506EA2FF" w14:textId="77777777" w:rsidR="00231DCA" w:rsidRDefault="00592EF1" w:rsidP="00592EF1">
      <w:pPr>
        <w:pStyle w:val="StepHead"/>
      </w:pPr>
      <w:r w:rsidRPr="00592EF1">
        <w:t>Test your Python installation.</w:t>
      </w:r>
    </w:p>
    <w:p w14:paraId="3F6FF291" w14:textId="77777777" w:rsidR="00592EF1" w:rsidRDefault="00592EF1" w:rsidP="00592EF1">
      <w:pPr>
        <w:pStyle w:val="BodyTextL25"/>
      </w:pPr>
      <w:r w:rsidRPr="00592EF1">
        <w:t xml:space="preserve">For the Windows OS, open a command prompt and enter the command </w:t>
      </w:r>
      <w:r w:rsidRPr="00A85D27">
        <w:rPr>
          <w:b/>
        </w:rPr>
        <w:t>python</w:t>
      </w:r>
      <w:r w:rsidRPr="00592EF1">
        <w:t xml:space="preserve">. The interactive interpreter should open. Type </w:t>
      </w:r>
      <w:proofErr w:type="gramStart"/>
      <w:r w:rsidRPr="00A85D27">
        <w:rPr>
          <w:b/>
        </w:rPr>
        <w:t>quit(</w:t>
      </w:r>
      <w:proofErr w:type="gramEnd"/>
      <w:r w:rsidRPr="00A85D27">
        <w:rPr>
          <w:b/>
        </w:rPr>
        <w:t>)</w:t>
      </w:r>
      <w:r w:rsidRPr="00592EF1">
        <w:t xml:space="preserve"> to exit the Python interactive interpreter. </w:t>
      </w:r>
    </w:p>
    <w:p w14:paraId="44B98E06" w14:textId="77777777" w:rsidR="00A85D27" w:rsidRDefault="00A85D27" w:rsidP="00A85D27">
      <w:pPr>
        <w:pStyle w:val="CMD"/>
      </w:pPr>
      <w:r>
        <w:lastRenderedPageBreak/>
        <w:t xml:space="preserve">C:\&gt; </w:t>
      </w:r>
      <w:r w:rsidRPr="00A85D27">
        <w:rPr>
          <w:b/>
        </w:rPr>
        <w:t>python</w:t>
      </w:r>
    </w:p>
    <w:p w14:paraId="1D8A64DB" w14:textId="77777777" w:rsidR="00A85D27" w:rsidRDefault="00A85D27" w:rsidP="00A85D27">
      <w:pPr>
        <w:pStyle w:val="CMDOutput"/>
      </w:pPr>
      <w:r>
        <w:t>Python 3.6.3 (v3.6.3:2c5fed8, Oct 3 2017, 17:26:49) [MSC v.1900 32 bit (Intel)] on win32</w:t>
      </w:r>
    </w:p>
    <w:p w14:paraId="614BF5E1" w14:textId="77777777" w:rsidR="00A85D27" w:rsidRDefault="00A85D27" w:rsidP="00A85D27">
      <w:pPr>
        <w:pStyle w:val="CMDOutput"/>
      </w:pPr>
      <w:r>
        <w:t>Type "help", "copyright", "credits" or "license" for more information.</w:t>
      </w:r>
    </w:p>
    <w:p w14:paraId="3A24AE27" w14:textId="77777777" w:rsidR="00A85D27" w:rsidRDefault="00A85D27" w:rsidP="00A85D27">
      <w:pPr>
        <w:pStyle w:val="CMD"/>
      </w:pPr>
      <w:r>
        <w:t xml:space="preserve">&gt;&gt;&gt; </w:t>
      </w:r>
      <w:proofErr w:type="gramStart"/>
      <w:r w:rsidRPr="00A85D27">
        <w:rPr>
          <w:b/>
        </w:rPr>
        <w:t>quit(</w:t>
      </w:r>
      <w:proofErr w:type="gramEnd"/>
      <w:r w:rsidRPr="00A85D27">
        <w:rPr>
          <w:b/>
        </w:rPr>
        <w:t>)</w:t>
      </w:r>
    </w:p>
    <w:p w14:paraId="2C39D9D9" w14:textId="77777777" w:rsidR="00A85D27" w:rsidRDefault="00A85D27" w:rsidP="00A85D27">
      <w:pPr>
        <w:pStyle w:val="CMDOutput"/>
      </w:pPr>
    </w:p>
    <w:p w14:paraId="42671ED7" w14:textId="77777777" w:rsidR="00A85D27" w:rsidRDefault="00A85D27" w:rsidP="00A85D27">
      <w:pPr>
        <w:pStyle w:val="CMDOutput"/>
      </w:pPr>
      <w:r>
        <w:t>C:\&gt;</w:t>
      </w:r>
    </w:p>
    <w:p w14:paraId="0917031D" w14:textId="77777777" w:rsidR="00A85D27" w:rsidRDefault="00A85D27" w:rsidP="00592EF1">
      <w:pPr>
        <w:pStyle w:val="BodyTextL25"/>
      </w:pPr>
      <w:r w:rsidRPr="00A85D27">
        <w:t xml:space="preserve">For the Mac or Linux OS, open a command prompt and enter the command </w:t>
      </w:r>
      <w:r w:rsidRPr="00A85D27">
        <w:rPr>
          <w:b/>
        </w:rPr>
        <w:t>python3</w:t>
      </w:r>
      <w:r w:rsidRPr="00A85D27">
        <w:t xml:space="preserve">. Type </w:t>
      </w:r>
      <w:proofErr w:type="gramStart"/>
      <w:r w:rsidRPr="00A85D27">
        <w:rPr>
          <w:b/>
        </w:rPr>
        <w:t>quit(</w:t>
      </w:r>
      <w:proofErr w:type="gramEnd"/>
      <w:r w:rsidRPr="00A85D27">
        <w:rPr>
          <w:b/>
        </w:rPr>
        <w:t>)</w:t>
      </w:r>
      <w:r w:rsidRPr="00A85D27">
        <w:t xml:space="preserve"> to exit the Python interactive interpreter. </w:t>
      </w:r>
    </w:p>
    <w:p w14:paraId="52DF1D51" w14:textId="77777777" w:rsidR="00A85D27" w:rsidRDefault="00A85D27" w:rsidP="00A85D27">
      <w:pPr>
        <w:pStyle w:val="CMD"/>
      </w:pPr>
      <w:r>
        <w:t xml:space="preserve">$ </w:t>
      </w:r>
      <w:r w:rsidRPr="00A85D27">
        <w:rPr>
          <w:b/>
        </w:rPr>
        <w:t>python3</w:t>
      </w:r>
    </w:p>
    <w:p w14:paraId="54748597" w14:textId="77777777" w:rsidR="00A85D27" w:rsidRDefault="00A85D27" w:rsidP="00A85D27">
      <w:pPr>
        <w:pStyle w:val="CMDOutput"/>
      </w:pPr>
      <w:r>
        <w:t xml:space="preserve">Python 3.5.2 (default, Oct 3 2017, 17:48:00) </w:t>
      </w:r>
    </w:p>
    <w:p w14:paraId="1535D18B" w14:textId="77777777" w:rsidR="00A85D27" w:rsidRDefault="00A85D27" w:rsidP="00A85D27">
      <w:pPr>
        <w:pStyle w:val="CMDOutput"/>
      </w:pPr>
      <w:r>
        <w:t xml:space="preserve">[GCC 5.4.0 20160609] on </w:t>
      </w:r>
      <w:proofErr w:type="spellStart"/>
      <w:r>
        <w:t>linux</w:t>
      </w:r>
      <w:proofErr w:type="spellEnd"/>
    </w:p>
    <w:p w14:paraId="4CB4733F" w14:textId="77777777" w:rsidR="00A85D27" w:rsidRDefault="00A85D27" w:rsidP="00A85D27">
      <w:pPr>
        <w:pStyle w:val="CMDOutput"/>
      </w:pPr>
      <w:r>
        <w:t>Type "help", "copyright", "credits" or "license" for more information.</w:t>
      </w:r>
    </w:p>
    <w:p w14:paraId="41B6291B" w14:textId="77777777" w:rsidR="00A85D27" w:rsidRDefault="00A85D27" w:rsidP="00A85D27">
      <w:pPr>
        <w:pStyle w:val="CMD"/>
      </w:pPr>
      <w:r>
        <w:t xml:space="preserve">&gt;&gt;&gt; </w:t>
      </w:r>
      <w:proofErr w:type="gramStart"/>
      <w:r w:rsidRPr="00A85D27">
        <w:rPr>
          <w:b/>
        </w:rPr>
        <w:t>quit(</w:t>
      </w:r>
      <w:proofErr w:type="gramEnd"/>
      <w:r w:rsidRPr="00A85D27">
        <w:rPr>
          <w:b/>
        </w:rPr>
        <w:t>)</w:t>
      </w:r>
    </w:p>
    <w:p w14:paraId="0453B5E5" w14:textId="77777777" w:rsidR="00A85D27" w:rsidRDefault="00A85D27" w:rsidP="00A85D27">
      <w:pPr>
        <w:pStyle w:val="CMDOutput"/>
      </w:pPr>
      <w:r>
        <w:t>$</w:t>
      </w:r>
    </w:p>
    <w:p w14:paraId="1A75D7CD" w14:textId="77777777" w:rsidR="00A85D27" w:rsidRDefault="00A85D27" w:rsidP="00A85D27">
      <w:pPr>
        <w:pStyle w:val="StepHead"/>
      </w:pPr>
      <w:r>
        <w:t>Verify that you can open IDLE.</w:t>
      </w:r>
    </w:p>
    <w:p w14:paraId="35E4A37F" w14:textId="77777777" w:rsidR="00A85D27" w:rsidRDefault="00A85D27" w:rsidP="00A85D27">
      <w:pPr>
        <w:pStyle w:val="BodyTextL25"/>
      </w:pPr>
      <w:r>
        <w:t xml:space="preserve">For the Windows OS, open IDLE from the Programs menu: </w:t>
      </w:r>
      <w:r w:rsidRPr="00A85D27">
        <w:rPr>
          <w:b/>
        </w:rPr>
        <w:t>Start &gt; Python 3.6 &gt; IDLE (Python 3.6 32-bit)</w:t>
      </w:r>
      <w:r>
        <w:t xml:space="preserve">. </w:t>
      </w:r>
    </w:p>
    <w:p w14:paraId="1F6118AE" w14:textId="77777777" w:rsidR="00A85D27" w:rsidRDefault="00A85D27" w:rsidP="00A85D27">
      <w:pPr>
        <w:pStyle w:val="BodyTextL25"/>
      </w:pPr>
      <w:r>
        <w:t xml:space="preserve">For the Mac or Linux OS, open a command prompt and enter the command </w:t>
      </w:r>
      <w:r w:rsidRPr="00A85D27">
        <w:rPr>
          <w:b/>
        </w:rPr>
        <w:t>idle3</w:t>
      </w:r>
      <w:r>
        <w:t>.</w:t>
      </w:r>
    </w:p>
    <w:p w14:paraId="6AFC8102" w14:textId="77777777" w:rsidR="00A85D27" w:rsidRDefault="00A85D27" w:rsidP="00AC4075">
      <w:pPr>
        <w:pStyle w:val="BodyTextL25"/>
        <w:keepNext/>
      </w:pPr>
      <w:r>
        <w:t>The IDLE shell should open.</w:t>
      </w:r>
    </w:p>
    <w:p w14:paraId="73EE1399" w14:textId="77777777" w:rsidR="00A85D27" w:rsidRDefault="00A85D27" w:rsidP="00AC4075">
      <w:pPr>
        <w:pStyle w:val="Visual"/>
      </w:pPr>
      <w:r>
        <w:rPr>
          <w:noProof/>
        </w:rPr>
        <w:drawing>
          <wp:inline distT="0" distB="0" distL="0" distR="0" wp14:anchorId="0CDCE11A" wp14:editId="29F0371F">
            <wp:extent cx="4663440" cy="4391406"/>
            <wp:effectExtent l="0" t="0" r="3810" b="9525"/>
            <wp:docPr id="9" name="Picture 9" descr="This screenshot displays the IDLE 3.6.3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LE-Shell.png"/>
                    <pic:cNvPicPr/>
                  </pic:nvPicPr>
                  <pic:blipFill>
                    <a:blip r:embed="rId12">
                      <a:extLst>
                        <a:ext uri="{28A0092B-C50C-407E-A947-70E740481C1C}">
                          <a14:useLocalDpi xmlns:a14="http://schemas.microsoft.com/office/drawing/2010/main" val="0"/>
                        </a:ext>
                      </a:extLst>
                    </a:blip>
                    <a:stretch>
                      <a:fillRect/>
                    </a:stretch>
                  </pic:blipFill>
                  <pic:spPr>
                    <a:xfrm>
                      <a:off x="0" y="0"/>
                      <a:ext cx="4663440" cy="4391406"/>
                    </a:xfrm>
                    <a:prstGeom prst="rect">
                      <a:avLst/>
                    </a:prstGeom>
                  </pic:spPr>
                </pic:pic>
              </a:graphicData>
            </a:graphic>
          </wp:inline>
        </w:drawing>
      </w:r>
    </w:p>
    <w:p w14:paraId="0F72C7C0" w14:textId="77777777" w:rsidR="00A85D27" w:rsidRDefault="00A85D27" w:rsidP="00A85D27">
      <w:pPr>
        <w:pStyle w:val="StepHead"/>
      </w:pPr>
      <w:r>
        <w:lastRenderedPageBreak/>
        <w:t>Install Python modules that will be used in the course.</w:t>
      </w:r>
    </w:p>
    <w:p w14:paraId="4165CB45" w14:textId="77777777" w:rsidR="00A85D27" w:rsidRDefault="00A85D27" w:rsidP="00A85D27">
      <w:pPr>
        <w:pStyle w:val="BodyTextL25"/>
      </w:pPr>
      <w:r>
        <w:t>The default Python installation comes with all the standard modules that most programmers would need to create applications. However, there are many more modules available that extend the functionality of Python. To keep the initial installation of Python small, these modules are not including in the default package.</w:t>
      </w:r>
    </w:p>
    <w:p w14:paraId="7933EA95" w14:textId="77777777" w:rsidR="00A85D27" w:rsidRDefault="006025CB" w:rsidP="00A85D27">
      <w:pPr>
        <w:pStyle w:val="BodyTextL25"/>
      </w:pPr>
      <w:r w:rsidRPr="006025CB">
        <w:t xml:space="preserve">Returning to your command prompt window, use Python Package Index (accessed with the pip command) to download the modules requests and tabulate, as shown for Windows in Example 3. For Linux and Mac, use </w:t>
      </w:r>
      <w:r w:rsidRPr="006025CB">
        <w:rPr>
          <w:b/>
        </w:rPr>
        <w:t xml:space="preserve">pip3 install </w:t>
      </w:r>
      <w:proofErr w:type="spellStart"/>
      <w:r w:rsidRPr="006025CB">
        <w:rPr>
          <w:i/>
        </w:rPr>
        <w:t>module_name</w:t>
      </w:r>
      <w:proofErr w:type="spellEnd"/>
      <w:r w:rsidRPr="006025CB">
        <w:t>.</w:t>
      </w:r>
    </w:p>
    <w:p w14:paraId="57BB5222" w14:textId="77777777" w:rsidR="00A85D27" w:rsidRDefault="00A85D27" w:rsidP="00A85D27">
      <w:pPr>
        <w:pStyle w:val="CMD"/>
      </w:pPr>
      <w:r>
        <w:t xml:space="preserve">C:\&gt; </w:t>
      </w:r>
      <w:r w:rsidRPr="00A85D27">
        <w:rPr>
          <w:rStyle w:val="CMDBoldChar"/>
        </w:rPr>
        <w:t>pip install requests</w:t>
      </w:r>
    </w:p>
    <w:p w14:paraId="484AD3DE" w14:textId="77777777" w:rsidR="00A85D27" w:rsidRDefault="00A85D27" w:rsidP="00A85D27">
      <w:pPr>
        <w:pStyle w:val="CMDOutput"/>
      </w:pPr>
      <w:r>
        <w:t>Collecting module</w:t>
      </w:r>
    </w:p>
    <w:p w14:paraId="79AECC9A" w14:textId="77777777" w:rsidR="00A85D27" w:rsidRDefault="00A85D27" w:rsidP="00A85D27">
      <w:pPr>
        <w:pStyle w:val="CMDOutput"/>
      </w:pPr>
      <w:r>
        <w:t xml:space="preserve"> Downloading module-0.2.1.tar.gz</w:t>
      </w:r>
    </w:p>
    <w:p w14:paraId="41EC31CC" w14:textId="77777777" w:rsidR="00A85D27" w:rsidRDefault="00A85D27" w:rsidP="00A85D27">
      <w:pPr>
        <w:pStyle w:val="CMDOutput"/>
      </w:pPr>
      <w:r>
        <w:t>Collecting requests</w:t>
      </w:r>
    </w:p>
    <w:p w14:paraId="1D3F30B5" w14:textId="77777777" w:rsidR="00A85D27" w:rsidRDefault="00A85D27" w:rsidP="00A85D27">
      <w:pPr>
        <w:pStyle w:val="CMDOutput"/>
      </w:pPr>
      <w:r>
        <w:t xml:space="preserve"> Downloading requests-2.18.4-py2.py3-none-any.whl (88kB)</w:t>
      </w:r>
    </w:p>
    <w:p w14:paraId="1C3C622D" w14:textId="77777777" w:rsidR="00A85D27" w:rsidRDefault="00A85D27" w:rsidP="00A85D27">
      <w:pPr>
        <w:pStyle w:val="CMDOutput"/>
      </w:pPr>
      <w:r>
        <w:t xml:space="preserve"> 100% |████████████████████████████████| 92kB 217kB/s</w:t>
      </w:r>
    </w:p>
    <w:p w14:paraId="538F2AB1" w14:textId="77777777" w:rsidR="00A85D27" w:rsidRDefault="00A85D27" w:rsidP="00A85D27">
      <w:pPr>
        <w:pStyle w:val="CMDOutput"/>
      </w:pPr>
      <w:r>
        <w:t xml:space="preserve">Collecting </w:t>
      </w:r>
      <w:proofErr w:type="spellStart"/>
      <w:r>
        <w:t>idna</w:t>
      </w:r>
      <w:proofErr w:type="spellEnd"/>
      <w:r>
        <w:t>&lt;2.7,&gt;=2.5 (from requests)</w:t>
      </w:r>
    </w:p>
    <w:p w14:paraId="3665BA0B" w14:textId="77777777" w:rsidR="00A85D27" w:rsidRDefault="00A85D27" w:rsidP="00A85D27">
      <w:pPr>
        <w:pStyle w:val="CMDOutput"/>
      </w:pPr>
      <w:r>
        <w:t xml:space="preserve"> Downloading idna-2.6-py2.py3-none-any.whl (56kB)</w:t>
      </w:r>
    </w:p>
    <w:p w14:paraId="779F077E" w14:textId="77777777" w:rsidR="00A85D27" w:rsidRDefault="00A85D27" w:rsidP="00A85D27">
      <w:pPr>
        <w:pStyle w:val="CMDOutput"/>
      </w:pPr>
      <w:r>
        <w:t xml:space="preserve"> 100% |████████████████████████████████| 61kB 1.2MB/s</w:t>
      </w:r>
    </w:p>
    <w:p w14:paraId="2AEF6243" w14:textId="77777777" w:rsidR="00A85D27" w:rsidRDefault="00A85D27" w:rsidP="00A85D27">
      <w:pPr>
        <w:pStyle w:val="CMDOutput"/>
      </w:pPr>
      <w:r>
        <w:t xml:space="preserve">Collecting </w:t>
      </w:r>
      <w:proofErr w:type="spellStart"/>
      <w:r>
        <w:t>certifi</w:t>
      </w:r>
      <w:proofErr w:type="spellEnd"/>
      <w:r>
        <w:t>&gt;=2017.4.17 (from requests)</w:t>
      </w:r>
    </w:p>
    <w:p w14:paraId="3C9976FC" w14:textId="77777777" w:rsidR="00A85D27" w:rsidRDefault="00A85D27" w:rsidP="00A85D27">
      <w:pPr>
        <w:pStyle w:val="CMDOutput"/>
      </w:pPr>
      <w:r>
        <w:t xml:space="preserve"> Downloading certifi-2017.11.5-py2.py3-none-any.whl (330kB)</w:t>
      </w:r>
    </w:p>
    <w:p w14:paraId="667688CC" w14:textId="77777777" w:rsidR="00A85D27" w:rsidRDefault="00A85D27" w:rsidP="00A85D27">
      <w:pPr>
        <w:pStyle w:val="CMDOutput"/>
      </w:pPr>
      <w:r>
        <w:t xml:space="preserve"> 100% |████████████████████████████████| 337kB 139kB/s</w:t>
      </w:r>
    </w:p>
    <w:p w14:paraId="6C6ADF7C" w14:textId="77777777" w:rsidR="00A85D27" w:rsidRDefault="00A85D27" w:rsidP="00A85D27">
      <w:pPr>
        <w:pStyle w:val="CMDOutput"/>
      </w:pPr>
      <w:r>
        <w:t xml:space="preserve">Collecting </w:t>
      </w:r>
      <w:proofErr w:type="spellStart"/>
      <w:r>
        <w:t>chardet</w:t>
      </w:r>
      <w:proofErr w:type="spellEnd"/>
      <w:r>
        <w:t>&lt;3.1.0,&gt;=3.0.2 (from requests)</w:t>
      </w:r>
    </w:p>
    <w:p w14:paraId="5B0C8F08" w14:textId="77777777" w:rsidR="00A85D27" w:rsidRDefault="00A85D27" w:rsidP="00A85D27">
      <w:pPr>
        <w:pStyle w:val="CMDOutput"/>
      </w:pPr>
      <w:r>
        <w:t xml:space="preserve"> Downloading chardet-3.0.4-py2.py3-none-any.whl (133kB)</w:t>
      </w:r>
    </w:p>
    <w:p w14:paraId="0BD810D5" w14:textId="77777777" w:rsidR="00A85D27" w:rsidRDefault="00A85D27" w:rsidP="00A85D27">
      <w:pPr>
        <w:pStyle w:val="CMDOutput"/>
      </w:pPr>
      <w:r>
        <w:t xml:space="preserve"> 100% |████████████████████████████████| 143kB 782kB/s</w:t>
      </w:r>
    </w:p>
    <w:p w14:paraId="7B0A7692" w14:textId="77777777" w:rsidR="00A85D27" w:rsidRDefault="00A85D27" w:rsidP="00A85D27">
      <w:pPr>
        <w:pStyle w:val="CMDOutput"/>
      </w:pPr>
      <w:r>
        <w:t>Collecting urllib3&lt;1.23,&gt;=1.21.1 (from requests)</w:t>
      </w:r>
    </w:p>
    <w:p w14:paraId="5B73ABE9" w14:textId="77777777" w:rsidR="00A85D27" w:rsidRDefault="00A85D27" w:rsidP="00A85D27">
      <w:pPr>
        <w:pStyle w:val="CMDOutput"/>
      </w:pPr>
      <w:r>
        <w:t xml:space="preserve"> Downloading urllib3-1.22-py2.py3-none-any.whl (132kB)</w:t>
      </w:r>
    </w:p>
    <w:p w14:paraId="7F96E0A2" w14:textId="77777777" w:rsidR="00A85D27" w:rsidRDefault="00A85D27" w:rsidP="00A85D27">
      <w:pPr>
        <w:pStyle w:val="CMDOutput"/>
      </w:pPr>
      <w:r>
        <w:t xml:space="preserve"> 100% |████████████████████████████████| 133kB 1.2MB/s</w:t>
      </w:r>
    </w:p>
    <w:p w14:paraId="5A34A2A2" w14:textId="77777777" w:rsidR="00A85D27" w:rsidRDefault="00A85D27" w:rsidP="00A85D27">
      <w:pPr>
        <w:pStyle w:val="CMDOutput"/>
      </w:pPr>
      <w:r>
        <w:t xml:space="preserve">Installing collected packages: module, </w:t>
      </w:r>
      <w:proofErr w:type="spellStart"/>
      <w:r>
        <w:t>idna</w:t>
      </w:r>
      <w:proofErr w:type="spellEnd"/>
      <w:r>
        <w:t xml:space="preserve">, </w:t>
      </w:r>
      <w:proofErr w:type="spellStart"/>
      <w:r>
        <w:t>certifi</w:t>
      </w:r>
      <w:proofErr w:type="spellEnd"/>
      <w:r>
        <w:t xml:space="preserve">, </w:t>
      </w:r>
      <w:proofErr w:type="spellStart"/>
      <w:r>
        <w:t>chardet</w:t>
      </w:r>
      <w:proofErr w:type="spellEnd"/>
      <w:r>
        <w:t>, urllib3, requests</w:t>
      </w:r>
    </w:p>
    <w:p w14:paraId="304FFD64" w14:textId="77777777" w:rsidR="00A85D27" w:rsidRDefault="00A85D27" w:rsidP="00A85D27">
      <w:pPr>
        <w:pStyle w:val="CMDOutput"/>
      </w:pPr>
      <w:r>
        <w:t xml:space="preserve"> Running setup.py install for module ... done</w:t>
      </w:r>
    </w:p>
    <w:p w14:paraId="07B8A552" w14:textId="77777777" w:rsidR="00A85D27" w:rsidRDefault="00A85D27" w:rsidP="00A85D27">
      <w:pPr>
        <w:pStyle w:val="CMDOutput"/>
      </w:pPr>
      <w:r>
        <w:t>Successfully installed certifi-2017.11.5 chardet-3.0.4 idna-2.6 module-0.2.1 requests-2.18.4 urllib3-1.22</w:t>
      </w:r>
    </w:p>
    <w:p w14:paraId="51AAF2E9" w14:textId="77777777" w:rsidR="00A85D27" w:rsidRDefault="00A85D27" w:rsidP="00A85D27">
      <w:pPr>
        <w:pStyle w:val="CMDOutput"/>
      </w:pPr>
    </w:p>
    <w:p w14:paraId="2635B05C" w14:textId="77777777" w:rsidR="00A85D27" w:rsidRDefault="00A85D27" w:rsidP="00A85D27">
      <w:pPr>
        <w:pStyle w:val="CMD"/>
      </w:pPr>
      <w:r>
        <w:t xml:space="preserve">C:\&gt; </w:t>
      </w:r>
      <w:r w:rsidRPr="00A85D27">
        <w:rPr>
          <w:rStyle w:val="CMDBoldChar"/>
        </w:rPr>
        <w:t>pip install tabulate</w:t>
      </w:r>
    </w:p>
    <w:p w14:paraId="74BB797C" w14:textId="77777777" w:rsidR="00A85D27" w:rsidRDefault="00A85D27" w:rsidP="00A85D27">
      <w:pPr>
        <w:pStyle w:val="CMDOutput"/>
      </w:pPr>
      <w:r>
        <w:t>Collecting module</w:t>
      </w:r>
    </w:p>
    <w:p w14:paraId="57306F80" w14:textId="77777777" w:rsidR="00A85D27" w:rsidRDefault="00A85D27" w:rsidP="00A85D27">
      <w:pPr>
        <w:pStyle w:val="CMDOutput"/>
      </w:pPr>
      <w:r>
        <w:t>Collecting tabulate</w:t>
      </w:r>
    </w:p>
    <w:p w14:paraId="7832593D" w14:textId="77777777" w:rsidR="00A85D27" w:rsidRDefault="00A85D27" w:rsidP="00A85D27">
      <w:pPr>
        <w:pStyle w:val="CMDOutput"/>
      </w:pPr>
      <w:r>
        <w:t xml:space="preserve"> Downloading tabulate-0.8.1.tar.gz (45kB)</w:t>
      </w:r>
    </w:p>
    <w:p w14:paraId="3E966DE6" w14:textId="77777777" w:rsidR="00A85D27" w:rsidRDefault="00A85D27" w:rsidP="00A85D27">
      <w:pPr>
        <w:pStyle w:val="CMDOutput"/>
      </w:pPr>
      <w:r>
        <w:t xml:space="preserve"> 100% |████████████████████████████████| 51kB 71kB/s</w:t>
      </w:r>
    </w:p>
    <w:p w14:paraId="2C02EA65" w14:textId="77777777" w:rsidR="00A85D27" w:rsidRDefault="00A85D27" w:rsidP="00A85D27">
      <w:pPr>
        <w:pStyle w:val="CMDOutput"/>
      </w:pPr>
      <w:r>
        <w:t>Installing collected packages: tabulate</w:t>
      </w:r>
    </w:p>
    <w:p w14:paraId="06E6F65E" w14:textId="77777777" w:rsidR="00A85D27" w:rsidRDefault="00A85D27" w:rsidP="00A85D27">
      <w:pPr>
        <w:pStyle w:val="CMDOutput"/>
      </w:pPr>
      <w:r>
        <w:t xml:space="preserve"> Running setup.py install for tabulate ... done</w:t>
      </w:r>
    </w:p>
    <w:p w14:paraId="6586272C" w14:textId="77777777" w:rsidR="00A85D27" w:rsidRDefault="00A85D27" w:rsidP="00A85D27">
      <w:pPr>
        <w:pStyle w:val="CMDOutput"/>
      </w:pPr>
      <w:r>
        <w:t>Successfully installed tabulate-0.8.1</w:t>
      </w:r>
    </w:p>
    <w:p w14:paraId="6699B792" w14:textId="77777777" w:rsidR="00A85D27" w:rsidRDefault="00A85D27" w:rsidP="00A85D27">
      <w:pPr>
        <w:pStyle w:val="CMDOutput"/>
      </w:pPr>
    </w:p>
    <w:p w14:paraId="32244E28" w14:textId="77777777" w:rsidR="00A85D27" w:rsidRDefault="00A85D27" w:rsidP="00A85D27">
      <w:pPr>
        <w:pStyle w:val="CMD"/>
      </w:pPr>
      <w:r>
        <w:t>C:\&gt;</w:t>
      </w:r>
    </w:p>
    <w:p w14:paraId="35D72082" w14:textId="77777777" w:rsidR="00A85D27" w:rsidRDefault="00F53D3D" w:rsidP="00F53D3D">
      <w:pPr>
        <w:pStyle w:val="PartHead"/>
      </w:pPr>
      <w:r w:rsidRPr="00F53D3D">
        <w:t>Install Postman</w:t>
      </w:r>
    </w:p>
    <w:p w14:paraId="1906FC1D" w14:textId="77777777" w:rsidR="00F53D3D" w:rsidRDefault="00F53D3D" w:rsidP="00F53D3D">
      <w:pPr>
        <w:pStyle w:val="BodyTextL25"/>
      </w:pPr>
      <w:r w:rsidRPr="00F53D3D">
        <w:t>Postman is an application that you will use in this course to make HTTP API requests.</w:t>
      </w:r>
    </w:p>
    <w:p w14:paraId="3C0292B1" w14:textId="77777777" w:rsidR="00F53D3D" w:rsidRDefault="00F53D3D" w:rsidP="00F53D3D">
      <w:pPr>
        <w:pStyle w:val="StepHead"/>
      </w:pPr>
      <w:r>
        <w:t>Download the Postman application.</w:t>
      </w:r>
    </w:p>
    <w:p w14:paraId="49C265F2" w14:textId="77777777" w:rsidR="00F53D3D" w:rsidRDefault="00F53D3D" w:rsidP="00F53D3D">
      <w:pPr>
        <w:pStyle w:val="BodyTextL25"/>
      </w:pPr>
      <w:r>
        <w:t xml:space="preserve">Postman is available as an application for Windows, Mac, and Linux operating systems. To install Postman, go to the apps page at </w:t>
      </w:r>
      <w:hyperlink r:id="rId13" w:history="1">
        <w:r w:rsidRPr="00F53D3D">
          <w:rPr>
            <w:rStyle w:val="Hyperlink"/>
          </w:rPr>
          <w:t>https://www.getpostman.com/apps</w:t>
        </w:r>
      </w:hyperlink>
      <w:r>
        <w:t xml:space="preserve"> and click Download for your OS.</w:t>
      </w:r>
    </w:p>
    <w:p w14:paraId="41CDBFFE" w14:textId="77777777" w:rsidR="00F53D3D" w:rsidRDefault="00F53D3D" w:rsidP="00F53D3D">
      <w:pPr>
        <w:pStyle w:val="StepHead"/>
      </w:pPr>
      <w:r>
        <w:lastRenderedPageBreak/>
        <w:t>Sign up to use Postman or choose to create an account at another time.</w:t>
      </w:r>
    </w:p>
    <w:p w14:paraId="0D4B4D44" w14:textId="77777777" w:rsidR="00F53D3D" w:rsidRDefault="00F53D3D" w:rsidP="00F53D3D">
      <w:pPr>
        <w:pStyle w:val="StepHead"/>
      </w:pPr>
      <w:r>
        <w:t>Verify that the Postman application is installed.</w:t>
      </w:r>
    </w:p>
    <w:p w14:paraId="1CDFE2F3" w14:textId="77777777" w:rsidR="00F53D3D" w:rsidRDefault="00F53D3D" w:rsidP="00AC4075">
      <w:pPr>
        <w:pStyle w:val="Visual"/>
      </w:pPr>
      <w:r>
        <w:rPr>
          <w:noProof/>
        </w:rPr>
        <w:drawing>
          <wp:inline distT="0" distB="0" distL="0" distR="0" wp14:anchorId="723FA5AB" wp14:editId="76FDCB44">
            <wp:extent cx="5486400" cy="3602736"/>
            <wp:effectExtent l="0" t="0" r="0" b="0"/>
            <wp:docPr id="10" name="Picture 10" descr="This screenshot displays the Postman application after a successfu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man-g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02736"/>
                    </a:xfrm>
                    <a:prstGeom prst="rect">
                      <a:avLst/>
                    </a:prstGeom>
                  </pic:spPr>
                </pic:pic>
              </a:graphicData>
            </a:graphic>
          </wp:inline>
        </w:drawing>
      </w:r>
    </w:p>
    <w:p w14:paraId="5412556C" w14:textId="77777777" w:rsidR="00F53D3D" w:rsidRDefault="00F53D3D" w:rsidP="00F53D3D">
      <w:pPr>
        <w:pStyle w:val="PartHead"/>
      </w:pPr>
      <w:r>
        <w:t xml:space="preserve">Install </w:t>
      </w:r>
      <w:proofErr w:type="spellStart"/>
      <w:r>
        <w:t>JSONView</w:t>
      </w:r>
      <w:proofErr w:type="spellEnd"/>
    </w:p>
    <w:p w14:paraId="5E640592" w14:textId="77777777" w:rsidR="00F53D3D" w:rsidRDefault="00F53D3D" w:rsidP="00F53D3D">
      <w:pPr>
        <w:pStyle w:val="BodyTextL25"/>
      </w:pPr>
      <w:proofErr w:type="spellStart"/>
      <w:r>
        <w:t>JSONView</w:t>
      </w:r>
      <w:proofErr w:type="spellEnd"/>
      <w:r>
        <w:t xml:space="preserve"> is a Chrome extension that you will use in this course to better view JSON data.</w:t>
      </w:r>
    </w:p>
    <w:p w14:paraId="3E369D1D" w14:textId="77777777" w:rsidR="00F53D3D" w:rsidRDefault="00F53D3D" w:rsidP="00F53D3D">
      <w:pPr>
        <w:pStyle w:val="StepHead"/>
      </w:pPr>
      <w:r>
        <w:t xml:space="preserve">Install the </w:t>
      </w:r>
      <w:proofErr w:type="spellStart"/>
      <w:r>
        <w:t>JSONView</w:t>
      </w:r>
      <w:proofErr w:type="spellEnd"/>
      <w:r>
        <w:t xml:space="preserve"> Chrome extension.</w:t>
      </w:r>
    </w:p>
    <w:p w14:paraId="50362AAA" w14:textId="77777777" w:rsidR="00F53D3D" w:rsidRDefault="00F53D3D" w:rsidP="00F53D3D">
      <w:pPr>
        <w:pStyle w:val="BodyTextL25"/>
      </w:pPr>
      <w:r>
        <w:t xml:space="preserve">Click </w:t>
      </w:r>
      <w:hyperlink r:id="rId15" w:history="1">
        <w:r w:rsidRPr="00F53D3D">
          <w:rPr>
            <w:rStyle w:val="Hyperlink"/>
          </w:rPr>
          <w:t>here</w:t>
        </w:r>
      </w:hyperlink>
      <w:r>
        <w:t xml:space="preserve"> to access the </w:t>
      </w:r>
      <w:proofErr w:type="spellStart"/>
      <w:r>
        <w:t>JSONView</w:t>
      </w:r>
      <w:proofErr w:type="spellEnd"/>
      <w:r>
        <w:t xml:space="preserve"> extension and add it to Chrome. After installation, you should see the </w:t>
      </w:r>
      <w:proofErr w:type="spellStart"/>
      <w:r>
        <w:t>JSONView</w:t>
      </w:r>
      <w:proofErr w:type="spellEnd"/>
      <w:r>
        <w:t xml:space="preserve"> icon in the top right corner of your Chrome browser.</w:t>
      </w:r>
    </w:p>
    <w:p w14:paraId="490FA063" w14:textId="77777777" w:rsidR="00F53D3D" w:rsidRDefault="00F53D3D" w:rsidP="00AC4075">
      <w:pPr>
        <w:pStyle w:val="BodyTextL25"/>
        <w:keepNext/>
      </w:pPr>
      <w:r w:rsidRPr="00F53D3D">
        <w:rPr>
          <w:b/>
        </w:rPr>
        <w:lastRenderedPageBreak/>
        <w:t>Note</w:t>
      </w:r>
      <w:r>
        <w:t xml:space="preserve">: If the link does not work, search for “Chrome </w:t>
      </w:r>
      <w:proofErr w:type="spellStart"/>
      <w:r>
        <w:t>JSONView</w:t>
      </w:r>
      <w:proofErr w:type="spellEnd"/>
      <w:r>
        <w:t xml:space="preserve"> extension” to locate it.</w:t>
      </w:r>
    </w:p>
    <w:p w14:paraId="7788CDA1" w14:textId="77777777" w:rsidR="00F53D3D" w:rsidRDefault="00F53D3D" w:rsidP="00F53D3D">
      <w:pPr>
        <w:pStyle w:val="BodyTextL25"/>
      </w:pPr>
      <w:r>
        <w:rPr>
          <w:noProof/>
        </w:rPr>
        <w:drawing>
          <wp:inline distT="0" distB="0" distL="0" distR="0" wp14:anchorId="00154A0B" wp14:editId="61D4F157">
            <wp:extent cx="5486400" cy="4233672"/>
            <wp:effectExtent l="0" t="0" r="0" b="0"/>
            <wp:docPr id="11" name="Picture 11" descr="This screenshot displays the chrome JSONview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View.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233672"/>
                    </a:xfrm>
                    <a:prstGeom prst="rect">
                      <a:avLst/>
                    </a:prstGeom>
                  </pic:spPr>
                </pic:pic>
              </a:graphicData>
            </a:graphic>
          </wp:inline>
        </w:drawing>
      </w:r>
    </w:p>
    <w:p w14:paraId="56458742" w14:textId="77777777" w:rsidR="00F53D3D" w:rsidRDefault="00F53D3D" w:rsidP="00F53D3D">
      <w:pPr>
        <w:pStyle w:val="StepHead"/>
      </w:pPr>
      <w:r>
        <w:t xml:space="preserve">Test the </w:t>
      </w:r>
      <w:proofErr w:type="spellStart"/>
      <w:r>
        <w:t>JSONView</w:t>
      </w:r>
      <w:proofErr w:type="spellEnd"/>
      <w:r>
        <w:t xml:space="preserve"> extension.</w:t>
      </w:r>
    </w:p>
    <w:p w14:paraId="4462CCDD" w14:textId="24B65824" w:rsidR="00F53D3D" w:rsidRDefault="00F53D3D" w:rsidP="00F53D3D">
      <w:pPr>
        <w:pStyle w:val="BodyTextL25"/>
      </w:pPr>
      <w:r>
        <w:t xml:space="preserve">Use the </w:t>
      </w:r>
      <w:r w:rsidR="00404815">
        <w:t>International Space Station Pass Predictions</w:t>
      </w:r>
      <w:r>
        <w:t xml:space="preserve"> link below verify that your </w:t>
      </w:r>
      <w:proofErr w:type="spellStart"/>
      <w:r>
        <w:t>JSONView</w:t>
      </w:r>
      <w:proofErr w:type="spellEnd"/>
      <w:r>
        <w:t xml:space="preserve"> extension is working properly. You should be able to collapse and expand sections of the JSON data.</w:t>
      </w:r>
    </w:p>
    <w:p w14:paraId="1D5A049E" w14:textId="02DF6905" w:rsidR="00F53D3D" w:rsidRDefault="00404815">
      <w:pPr>
        <w:pStyle w:val="BodyTextL25"/>
      </w:pPr>
      <w:r w:rsidRPr="00404815">
        <w:rPr>
          <w:rStyle w:val="Hyperlink"/>
        </w:rPr>
        <w:t>http://api.open-notify.org/iss/v1/?lat=30.26715&amp;lon=-97.74306</w:t>
      </w:r>
    </w:p>
    <w:sectPr w:rsidR="00F53D3D" w:rsidSect="00882B63">
      <w:headerReference w:type="default" r:id="rId17"/>
      <w:footerReference w:type="default" r:id="rId18"/>
      <w:headerReference w:type="first" r:id="rId19"/>
      <w:footerReference w:type="first" r:id="rId20"/>
      <w:pgSz w:w="12240" w:h="15840" w:code="1"/>
      <w:pgMar w:top="153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7CEBD" w14:textId="77777777" w:rsidR="005E7D81" w:rsidRDefault="005E7D81" w:rsidP="00246819">
      <w:pPr>
        <w:spacing w:after="0" w:line="240" w:lineRule="auto"/>
      </w:pPr>
      <w:r>
        <w:separator/>
      </w:r>
    </w:p>
    <w:p w14:paraId="14332259" w14:textId="77777777" w:rsidR="005E7D81" w:rsidRDefault="005E7D81"/>
  </w:endnote>
  <w:endnote w:type="continuationSeparator" w:id="0">
    <w:p w14:paraId="4B1FCEE8" w14:textId="77777777" w:rsidR="005E7D81" w:rsidRDefault="005E7D81" w:rsidP="00246819">
      <w:pPr>
        <w:spacing w:after="0" w:line="240" w:lineRule="auto"/>
      </w:pPr>
      <w:r>
        <w:continuationSeparator/>
      </w:r>
    </w:p>
    <w:p w14:paraId="1E516E47" w14:textId="77777777" w:rsidR="005E7D81" w:rsidRDefault="005E7D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6E35C" w14:textId="341D17B7" w:rsidR="00926CB2" w:rsidRPr="00882B63" w:rsidRDefault="00882B63">
    <w:pPr>
      <w:pStyle w:val="Footer"/>
      <w:rPr>
        <w:szCs w:val="16"/>
      </w:rPr>
    </w:pPr>
    <w:r w:rsidRPr="00B31F19">
      <w:sym w:font="Symbol" w:char="F0E3"/>
    </w:r>
    <w:r w:rsidR="0005242B">
      <w:t xml:space="preserve"> </w:t>
    </w:r>
    <w:r w:rsidR="00B55A03">
      <w:t xml:space="preserve">2017 - </w:t>
    </w:r>
    <w:r w:rsidR="00B55A03">
      <w:fldChar w:fldCharType="begin"/>
    </w:r>
    <w:r w:rsidR="00B55A03">
      <w:instrText xml:space="preserve"> CREATEDATE  \@ "yyyy"  \* MERGEFORMAT </w:instrText>
    </w:r>
    <w:r w:rsidR="00B55A03">
      <w:fldChar w:fldCharType="separate"/>
    </w:r>
    <w:r w:rsidR="00B55A03">
      <w:rPr>
        <w:noProof/>
      </w:rPr>
      <w:t>2018</w:t>
    </w:r>
    <w:r w:rsidR="00B55A03">
      <w:fldChar w:fldCharType="end"/>
    </w:r>
    <w:r w:rsidR="00B55A03">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B11C9">
      <w:rPr>
        <w:b/>
        <w:noProof/>
        <w:szCs w:val="16"/>
      </w:rPr>
      <w:t>2</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B11C9">
      <w:rPr>
        <w:b/>
        <w:noProof/>
        <w:szCs w:val="16"/>
      </w:rPr>
      <w:t>6</w:t>
    </w:r>
    <w:r w:rsidRPr="0090659A">
      <w:rPr>
        <w:b/>
        <w:szCs w:val="16"/>
      </w:rPr>
      <w:fldChar w:fldCharType="end"/>
    </w:r>
    <w:r w:rsidR="00E07246">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D5048" w14:textId="2C033576" w:rsidR="00882B63" w:rsidRPr="00882B63" w:rsidRDefault="00882B63">
    <w:pPr>
      <w:pStyle w:val="Footer"/>
      <w:rPr>
        <w:szCs w:val="16"/>
      </w:rPr>
    </w:pPr>
    <w:r w:rsidRPr="00B31F19">
      <w:sym w:font="Symbol" w:char="F0E3"/>
    </w:r>
    <w:r w:rsidR="00C20634">
      <w:t xml:space="preserve"> </w:t>
    </w:r>
    <w:r w:rsidR="00B55A03">
      <w:t xml:space="preserve">2017 - </w:t>
    </w:r>
    <w:r w:rsidR="00B55A03">
      <w:fldChar w:fldCharType="begin"/>
    </w:r>
    <w:r w:rsidR="00B55A03">
      <w:instrText xml:space="preserve"> CREATEDATE  \@ "yyyy"  \* MERGEFORMAT </w:instrText>
    </w:r>
    <w:r w:rsidR="00B55A03">
      <w:fldChar w:fldCharType="separate"/>
    </w:r>
    <w:r w:rsidR="00B55A03">
      <w:rPr>
        <w:noProof/>
      </w:rPr>
      <w:t>2018</w:t>
    </w:r>
    <w:r w:rsidR="00B55A03">
      <w:fldChar w:fldCharType="end"/>
    </w:r>
    <w:r w:rsidR="008A4C40">
      <w:t xml:space="preserve"> </w:t>
    </w:r>
    <w:r w:rsidRPr="00B31F19">
      <w:t>Cisco and/or its affiliates. All rights reserved. Cisco Confidential</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B11C9">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B11C9">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0D489" w14:textId="77777777" w:rsidR="005E7D81" w:rsidRDefault="005E7D81" w:rsidP="00246819">
      <w:pPr>
        <w:spacing w:after="0" w:line="240" w:lineRule="auto"/>
      </w:pPr>
      <w:r>
        <w:separator/>
      </w:r>
    </w:p>
    <w:p w14:paraId="759655B9" w14:textId="77777777" w:rsidR="005E7D81" w:rsidRDefault="005E7D81"/>
  </w:footnote>
  <w:footnote w:type="continuationSeparator" w:id="0">
    <w:p w14:paraId="3B02CFB0" w14:textId="77777777" w:rsidR="005E7D81" w:rsidRDefault="005E7D81" w:rsidP="00246819">
      <w:pPr>
        <w:spacing w:after="0" w:line="240" w:lineRule="auto"/>
      </w:pPr>
      <w:r>
        <w:continuationSeparator/>
      </w:r>
    </w:p>
    <w:p w14:paraId="75E66C66" w14:textId="77777777" w:rsidR="005E7D81" w:rsidRDefault="005E7D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47440" w14:textId="77777777" w:rsidR="00926CB2" w:rsidRDefault="00AC4075" w:rsidP="008402F2">
    <w:pPr>
      <w:pStyle w:val="PageHead"/>
    </w:pPr>
    <w:r w:rsidRPr="00592EF1">
      <w:t>Lab - PC Setup for Workshop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C1B64" w14:textId="77777777" w:rsidR="00926CB2" w:rsidRDefault="00882B63" w:rsidP="00246819">
    <w:pPr>
      <w:ind w:left="-288"/>
    </w:pPr>
    <w:r>
      <w:rPr>
        <w:noProof/>
      </w:rPr>
      <w:drawing>
        <wp:inline distT="0" distB="0" distL="0" distR="0" wp14:anchorId="12AC883F" wp14:editId="4FC201F0">
          <wp:extent cx="2587752" cy="804672"/>
          <wp:effectExtent l="0" t="0" r="3175" b="0"/>
          <wp:docPr id="2" name="Picture 2" descr="Cisco Networking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lvlOverride w:ilvl="0">
      <w:lvl w:ilvl="0">
        <w:start w:val="1"/>
        <w:numFmt w:val="decimal"/>
        <w:lvlText w:val="Part %1:"/>
        <w:lvlJc w:val="left"/>
        <w:pPr>
          <w:tabs>
            <w:tab w:val="num" w:pos="1152"/>
          </w:tabs>
          <w:ind w:left="1152" w:hanging="792"/>
        </w:pPr>
        <w:rPr>
          <w:rFonts w:hint="default"/>
        </w:rPr>
      </w:lvl>
    </w:lvlOverride>
  </w:num>
  <w:num w:numId="9">
    <w:abstractNumId w:val="3"/>
    <w:lvlOverride w:ilvl="2">
      <w:lvl w:ilvl="2">
        <w:start w:val="1"/>
        <w:numFmt w:val="lowerLetter"/>
        <w:pStyle w:val="StepHead"/>
        <w:lvlText w:val="%3."/>
        <w:lvlJc w:val="left"/>
        <w:pPr>
          <w:tabs>
            <w:tab w:val="num" w:pos="720"/>
          </w:tabs>
          <w:ind w:left="720" w:hanging="360"/>
        </w:pPr>
        <w:rPr>
          <w:rFonts w:hint="default"/>
          <w:b w: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FD2"/>
    <w:rsid w:val="00001BDF"/>
    <w:rsid w:val="00003375"/>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738"/>
    <w:rsid w:val="0005242B"/>
    <w:rsid w:val="00052548"/>
    <w:rsid w:val="00060696"/>
    <w:rsid w:val="00067A67"/>
    <w:rsid w:val="000769CF"/>
    <w:rsid w:val="000815D8"/>
    <w:rsid w:val="00084C99"/>
    <w:rsid w:val="00085CC6"/>
    <w:rsid w:val="00090C07"/>
    <w:rsid w:val="0009147A"/>
    <w:rsid w:val="00091E8D"/>
    <w:rsid w:val="0009378D"/>
    <w:rsid w:val="00097163"/>
    <w:rsid w:val="000A22C8"/>
    <w:rsid w:val="000A7E24"/>
    <w:rsid w:val="000B2344"/>
    <w:rsid w:val="000B7DE5"/>
    <w:rsid w:val="000C2118"/>
    <w:rsid w:val="000C6E6E"/>
    <w:rsid w:val="000D55B4"/>
    <w:rsid w:val="000E65F0"/>
    <w:rsid w:val="000E7296"/>
    <w:rsid w:val="000F072C"/>
    <w:rsid w:val="000F2074"/>
    <w:rsid w:val="000F28FF"/>
    <w:rsid w:val="000F6743"/>
    <w:rsid w:val="001006C2"/>
    <w:rsid w:val="00101BE8"/>
    <w:rsid w:val="00103401"/>
    <w:rsid w:val="00103A44"/>
    <w:rsid w:val="00103D36"/>
    <w:rsid w:val="00107B2B"/>
    <w:rsid w:val="00112AC5"/>
    <w:rsid w:val="001133DD"/>
    <w:rsid w:val="00120CBE"/>
    <w:rsid w:val="00121BAE"/>
    <w:rsid w:val="001261C4"/>
    <w:rsid w:val="001314FB"/>
    <w:rsid w:val="001366EC"/>
    <w:rsid w:val="0014219C"/>
    <w:rsid w:val="001425ED"/>
    <w:rsid w:val="00143450"/>
    <w:rsid w:val="00144997"/>
    <w:rsid w:val="001523C0"/>
    <w:rsid w:val="001535FE"/>
    <w:rsid w:val="00154E3A"/>
    <w:rsid w:val="00157902"/>
    <w:rsid w:val="00162105"/>
    <w:rsid w:val="00162EEA"/>
    <w:rsid w:val="00163164"/>
    <w:rsid w:val="00166253"/>
    <w:rsid w:val="001704B7"/>
    <w:rsid w:val="001710C0"/>
    <w:rsid w:val="00172AFB"/>
    <w:rsid w:val="001772B8"/>
    <w:rsid w:val="00180FBF"/>
    <w:rsid w:val="00182CF4"/>
    <w:rsid w:val="00186CE1"/>
    <w:rsid w:val="00191F00"/>
    <w:rsid w:val="00192F12"/>
    <w:rsid w:val="00193F14"/>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37"/>
    <w:rsid w:val="00231DCA"/>
    <w:rsid w:val="00242833"/>
    <w:rsid w:val="00242E3A"/>
    <w:rsid w:val="00246819"/>
    <w:rsid w:val="002506CF"/>
    <w:rsid w:val="0025107F"/>
    <w:rsid w:val="00260CD4"/>
    <w:rsid w:val="002639D8"/>
    <w:rsid w:val="00265F77"/>
    <w:rsid w:val="00266C83"/>
    <w:rsid w:val="002768DC"/>
    <w:rsid w:val="00294C8F"/>
    <w:rsid w:val="002A594F"/>
    <w:rsid w:val="002A6C56"/>
    <w:rsid w:val="002B7FD2"/>
    <w:rsid w:val="002C090C"/>
    <w:rsid w:val="002C1243"/>
    <w:rsid w:val="002C1815"/>
    <w:rsid w:val="002C475E"/>
    <w:rsid w:val="002C6AD6"/>
    <w:rsid w:val="002D6C2A"/>
    <w:rsid w:val="002D7A86"/>
    <w:rsid w:val="002F45FF"/>
    <w:rsid w:val="002F66D3"/>
    <w:rsid w:val="002F6D17"/>
    <w:rsid w:val="00302887"/>
    <w:rsid w:val="003056EB"/>
    <w:rsid w:val="003071FF"/>
    <w:rsid w:val="00310652"/>
    <w:rsid w:val="0031371D"/>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B11C9"/>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4815"/>
    <w:rsid w:val="004057A6"/>
    <w:rsid w:val="00406554"/>
    <w:rsid w:val="00407755"/>
    <w:rsid w:val="004131B0"/>
    <w:rsid w:val="00416C42"/>
    <w:rsid w:val="00422476"/>
    <w:rsid w:val="0042385C"/>
    <w:rsid w:val="00426FA5"/>
    <w:rsid w:val="00431654"/>
    <w:rsid w:val="00434926"/>
    <w:rsid w:val="00443ACE"/>
    <w:rsid w:val="00444217"/>
    <w:rsid w:val="004478F4"/>
    <w:rsid w:val="00450F7A"/>
    <w:rsid w:val="00452C6D"/>
    <w:rsid w:val="00455E0B"/>
    <w:rsid w:val="00462B9F"/>
    <w:rsid w:val="004659EE"/>
    <w:rsid w:val="00473E34"/>
    <w:rsid w:val="00476BA9"/>
    <w:rsid w:val="004936C2"/>
    <w:rsid w:val="0049379C"/>
    <w:rsid w:val="004A1CA0"/>
    <w:rsid w:val="004A22E9"/>
    <w:rsid w:val="004A4ACD"/>
    <w:rsid w:val="004A5BC5"/>
    <w:rsid w:val="004B023D"/>
    <w:rsid w:val="004C0909"/>
    <w:rsid w:val="004C3F97"/>
    <w:rsid w:val="004D01F2"/>
    <w:rsid w:val="004D3339"/>
    <w:rsid w:val="004D353F"/>
    <w:rsid w:val="004D36D7"/>
    <w:rsid w:val="004D682B"/>
    <w:rsid w:val="004E6152"/>
    <w:rsid w:val="004F0106"/>
    <w:rsid w:val="004F344A"/>
    <w:rsid w:val="00504ED4"/>
    <w:rsid w:val="00510639"/>
    <w:rsid w:val="00511791"/>
    <w:rsid w:val="00516142"/>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815D9"/>
    <w:rsid w:val="00592EF1"/>
    <w:rsid w:val="00593386"/>
    <w:rsid w:val="00596998"/>
    <w:rsid w:val="005A6E62"/>
    <w:rsid w:val="005B2FB3"/>
    <w:rsid w:val="005D2B29"/>
    <w:rsid w:val="005D354A"/>
    <w:rsid w:val="005D3E53"/>
    <w:rsid w:val="005D506C"/>
    <w:rsid w:val="005E3235"/>
    <w:rsid w:val="005E4176"/>
    <w:rsid w:val="005E4876"/>
    <w:rsid w:val="005E65B5"/>
    <w:rsid w:val="005E7D81"/>
    <w:rsid w:val="005F3AE9"/>
    <w:rsid w:val="006007BB"/>
    <w:rsid w:val="00601DC0"/>
    <w:rsid w:val="006025CB"/>
    <w:rsid w:val="006034CB"/>
    <w:rsid w:val="00603C52"/>
    <w:rsid w:val="006131CE"/>
    <w:rsid w:val="0061336B"/>
    <w:rsid w:val="00617D6E"/>
    <w:rsid w:val="00622D61"/>
    <w:rsid w:val="00624198"/>
    <w:rsid w:val="00636C28"/>
    <w:rsid w:val="006428E5"/>
    <w:rsid w:val="00644958"/>
    <w:rsid w:val="006513FB"/>
    <w:rsid w:val="00656EEF"/>
    <w:rsid w:val="00672919"/>
    <w:rsid w:val="00686587"/>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147A"/>
    <w:rsid w:val="0071185D"/>
    <w:rsid w:val="00721E01"/>
    <w:rsid w:val="007222AD"/>
    <w:rsid w:val="007267CF"/>
    <w:rsid w:val="00731F3F"/>
    <w:rsid w:val="00733BAB"/>
    <w:rsid w:val="007436BF"/>
    <w:rsid w:val="007443E9"/>
    <w:rsid w:val="00745DCE"/>
    <w:rsid w:val="00753D89"/>
    <w:rsid w:val="00753DDA"/>
    <w:rsid w:val="00754A6E"/>
    <w:rsid w:val="007553D8"/>
    <w:rsid w:val="00755C9B"/>
    <w:rsid w:val="00760FE4"/>
    <w:rsid w:val="007636C2"/>
    <w:rsid w:val="00763D8B"/>
    <w:rsid w:val="007640E0"/>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D1984"/>
    <w:rsid w:val="007D2AFE"/>
    <w:rsid w:val="007D68E7"/>
    <w:rsid w:val="007E3264"/>
    <w:rsid w:val="007E3FEA"/>
    <w:rsid w:val="007F0A0B"/>
    <w:rsid w:val="007F3A60"/>
    <w:rsid w:val="007F3D0B"/>
    <w:rsid w:val="007F7C94"/>
    <w:rsid w:val="00802FFA"/>
    <w:rsid w:val="00810E4B"/>
    <w:rsid w:val="00814BAA"/>
    <w:rsid w:val="00816F0C"/>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3C6B"/>
    <w:rsid w:val="00882B63"/>
    <w:rsid w:val="0088426A"/>
    <w:rsid w:val="008852BA"/>
    <w:rsid w:val="00890108"/>
    <w:rsid w:val="00893877"/>
    <w:rsid w:val="0089532C"/>
    <w:rsid w:val="00896165"/>
    <w:rsid w:val="00896681"/>
    <w:rsid w:val="008A2749"/>
    <w:rsid w:val="008A3A90"/>
    <w:rsid w:val="008A4C40"/>
    <w:rsid w:val="008B06D4"/>
    <w:rsid w:val="008B4F20"/>
    <w:rsid w:val="008B7FFD"/>
    <w:rsid w:val="008C286A"/>
    <w:rsid w:val="008C2920"/>
    <w:rsid w:val="008C4307"/>
    <w:rsid w:val="008D23DF"/>
    <w:rsid w:val="008D73BF"/>
    <w:rsid w:val="008D7F09"/>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76C0"/>
    <w:rsid w:val="00963E34"/>
    <w:rsid w:val="00964DFA"/>
    <w:rsid w:val="0098155C"/>
    <w:rsid w:val="00983B77"/>
    <w:rsid w:val="00996053"/>
    <w:rsid w:val="009A0B2F"/>
    <w:rsid w:val="009A1CF4"/>
    <w:rsid w:val="009A37D7"/>
    <w:rsid w:val="009A4E17"/>
    <w:rsid w:val="009A6955"/>
    <w:rsid w:val="009B341C"/>
    <w:rsid w:val="009B5747"/>
    <w:rsid w:val="009C45F8"/>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85D27"/>
    <w:rsid w:val="00A96172"/>
    <w:rsid w:val="00A97C5F"/>
    <w:rsid w:val="00AB0D6A"/>
    <w:rsid w:val="00AB43B3"/>
    <w:rsid w:val="00AB49B9"/>
    <w:rsid w:val="00AB501D"/>
    <w:rsid w:val="00AB758A"/>
    <w:rsid w:val="00AC027E"/>
    <w:rsid w:val="00AC1E7E"/>
    <w:rsid w:val="00AC4075"/>
    <w:rsid w:val="00AC507D"/>
    <w:rsid w:val="00AC66E4"/>
    <w:rsid w:val="00AD04F2"/>
    <w:rsid w:val="00AD4578"/>
    <w:rsid w:val="00AD68E9"/>
    <w:rsid w:val="00AE56C0"/>
    <w:rsid w:val="00B00914"/>
    <w:rsid w:val="00B02A8E"/>
    <w:rsid w:val="00B052EE"/>
    <w:rsid w:val="00B057AA"/>
    <w:rsid w:val="00B1081F"/>
    <w:rsid w:val="00B2496B"/>
    <w:rsid w:val="00B27499"/>
    <w:rsid w:val="00B3010D"/>
    <w:rsid w:val="00B35151"/>
    <w:rsid w:val="00B433F2"/>
    <w:rsid w:val="00B458E8"/>
    <w:rsid w:val="00B52847"/>
    <w:rsid w:val="00B5397B"/>
    <w:rsid w:val="00B53EE9"/>
    <w:rsid w:val="00B55A03"/>
    <w:rsid w:val="00B6183E"/>
    <w:rsid w:val="00B62809"/>
    <w:rsid w:val="00B74716"/>
    <w:rsid w:val="00B7675A"/>
    <w:rsid w:val="00B81898"/>
    <w:rsid w:val="00B82DED"/>
    <w:rsid w:val="00B8606B"/>
    <w:rsid w:val="00B878E7"/>
    <w:rsid w:val="00B879CC"/>
    <w:rsid w:val="00B97278"/>
    <w:rsid w:val="00B97943"/>
    <w:rsid w:val="00BA1D0B"/>
    <w:rsid w:val="00BA6972"/>
    <w:rsid w:val="00BB1E0D"/>
    <w:rsid w:val="00BB26C8"/>
    <w:rsid w:val="00BB4D9B"/>
    <w:rsid w:val="00BB73FF"/>
    <w:rsid w:val="00BB7688"/>
    <w:rsid w:val="00BC3DF1"/>
    <w:rsid w:val="00BC7423"/>
    <w:rsid w:val="00BC7A91"/>
    <w:rsid w:val="00BC7CAC"/>
    <w:rsid w:val="00BD6D76"/>
    <w:rsid w:val="00BE56B3"/>
    <w:rsid w:val="00BE676D"/>
    <w:rsid w:val="00BF04E8"/>
    <w:rsid w:val="00BF16BF"/>
    <w:rsid w:val="00BF4D1F"/>
    <w:rsid w:val="00BF76BE"/>
    <w:rsid w:val="00C02A73"/>
    <w:rsid w:val="00C063D2"/>
    <w:rsid w:val="00C07FD9"/>
    <w:rsid w:val="00C10955"/>
    <w:rsid w:val="00C11C4D"/>
    <w:rsid w:val="00C1712C"/>
    <w:rsid w:val="00C20634"/>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A73D5"/>
    <w:rsid w:val="00CB5068"/>
    <w:rsid w:val="00CB7D2B"/>
    <w:rsid w:val="00CC1C87"/>
    <w:rsid w:val="00CC3000"/>
    <w:rsid w:val="00CC4859"/>
    <w:rsid w:val="00CC666B"/>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4E43"/>
    <w:rsid w:val="00D2758C"/>
    <w:rsid w:val="00D275CA"/>
    <w:rsid w:val="00D2789B"/>
    <w:rsid w:val="00D30A21"/>
    <w:rsid w:val="00D345AB"/>
    <w:rsid w:val="00D41566"/>
    <w:rsid w:val="00D458EC"/>
    <w:rsid w:val="00D501B0"/>
    <w:rsid w:val="00D52582"/>
    <w:rsid w:val="00D56A0E"/>
    <w:rsid w:val="00D57AD3"/>
    <w:rsid w:val="00D62F25"/>
    <w:rsid w:val="00D635FE"/>
    <w:rsid w:val="00D66A7B"/>
    <w:rsid w:val="00D729DE"/>
    <w:rsid w:val="00D75B6A"/>
    <w:rsid w:val="00D778DF"/>
    <w:rsid w:val="00D831C4"/>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07246"/>
    <w:rsid w:val="00E11A48"/>
    <w:rsid w:val="00E130EB"/>
    <w:rsid w:val="00E162CD"/>
    <w:rsid w:val="00E17FA5"/>
    <w:rsid w:val="00E21BFE"/>
    <w:rsid w:val="00E26930"/>
    <w:rsid w:val="00E27257"/>
    <w:rsid w:val="00E27F4F"/>
    <w:rsid w:val="00E449D0"/>
    <w:rsid w:val="00E44A34"/>
    <w:rsid w:val="00E4506A"/>
    <w:rsid w:val="00E53F99"/>
    <w:rsid w:val="00E56510"/>
    <w:rsid w:val="00E62EA8"/>
    <w:rsid w:val="00E66264"/>
    <w:rsid w:val="00E67A6E"/>
    <w:rsid w:val="00E70096"/>
    <w:rsid w:val="00E71B43"/>
    <w:rsid w:val="00E81612"/>
    <w:rsid w:val="00E87D18"/>
    <w:rsid w:val="00E87D62"/>
    <w:rsid w:val="00E97333"/>
    <w:rsid w:val="00EA486E"/>
    <w:rsid w:val="00EA4FA3"/>
    <w:rsid w:val="00EB001B"/>
    <w:rsid w:val="00EB3082"/>
    <w:rsid w:val="00EB6C33"/>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53D3D"/>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33AB"/>
    <w:rsid w:val="00FD4724"/>
    <w:rsid w:val="00FD4A68"/>
    <w:rsid w:val="00FD68ED"/>
    <w:rsid w:val="00FD7E00"/>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AEF8D"/>
  <w15:docId w15:val="{6F4FCE58-CDE3-4C27-ADFE-632E508F3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BodyText"/>
    <w:next w:val="Normal"/>
    <w:qFormat/>
    <w:rsid w:val="00407755"/>
    <w:pPr>
      <w:keepNext/>
      <w:numPr>
        <w:numId w:val="3"/>
      </w:numPr>
      <w:spacing w:before="240"/>
    </w:pPr>
    <w:rPr>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7D68E7"/>
    <w:pPr>
      <w:tabs>
        <w:tab w:val="left" w:pos="6300"/>
        <w:tab w:val="right" w:pos="10080"/>
        <w:tab w:val="right" w:pos="10800"/>
      </w:tabs>
      <w:spacing w:after="0" w:line="240" w:lineRule="auto"/>
    </w:pPr>
    <w:rPr>
      <w:sz w:val="16"/>
    </w:rPr>
  </w:style>
  <w:style w:type="character" w:customStyle="1" w:styleId="FooterChar">
    <w:name w:val="Footer Char"/>
    <w:link w:val="Footer"/>
    <w:uiPriority w:val="99"/>
    <w:rsid w:val="007D68E7"/>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0E7296"/>
    <w:pPr>
      <w:spacing w:line="240" w:lineRule="auto"/>
    </w:pPr>
    <w:rPr>
      <w:color w:val="EE0000"/>
      <w:sz w:val="20"/>
    </w:rPr>
  </w:style>
  <w:style w:type="paragraph" w:customStyle="1" w:styleId="PartHead">
    <w:name w:val="Part Head"/>
    <w:basedOn w:val="Normal"/>
    <w:next w:val="BodyTextL25"/>
    <w:qFormat/>
    <w:rsid w:val="00407755"/>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0E7296"/>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0E7296"/>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styleId="Hyperlink">
    <w:name w:val="Hyperlink"/>
    <w:basedOn w:val="DefaultParagraphFont"/>
    <w:unhideWhenUsed/>
    <w:rsid w:val="00592EF1"/>
    <w:rPr>
      <w:color w:val="0000FF" w:themeColor="hyperlink"/>
      <w:u w:val="single"/>
    </w:rPr>
  </w:style>
  <w:style w:type="character" w:customStyle="1" w:styleId="UnresolvedMention1">
    <w:name w:val="Unresolved Mention1"/>
    <w:basedOn w:val="DefaultParagraphFont"/>
    <w:uiPriority w:val="99"/>
    <w:semiHidden/>
    <w:unhideWhenUsed/>
    <w:rsid w:val="00592EF1"/>
    <w:rPr>
      <w:color w:val="808080"/>
      <w:shd w:val="clear" w:color="auto" w:fill="E6E6E6"/>
    </w:rPr>
  </w:style>
  <w:style w:type="paragraph" w:styleId="Revision">
    <w:name w:val="Revision"/>
    <w:hidden/>
    <w:uiPriority w:val="99"/>
    <w:semiHidden/>
    <w:rsid w:val="0024681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82309">
      <w:bodyDiv w:val="1"/>
      <w:marLeft w:val="0"/>
      <w:marRight w:val="0"/>
      <w:marTop w:val="0"/>
      <w:marBottom w:val="0"/>
      <w:divBdr>
        <w:top w:val="none" w:sz="0" w:space="0" w:color="auto"/>
        <w:left w:val="none" w:sz="0" w:space="0" w:color="auto"/>
        <w:bottom w:val="none" w:sz="0" w:space="0" w:color="auto"/>
        <w:right w:val="none" w:sz="0" w:space="0" w:color="auto"/>
      </w:divBdr>
    </w:div>
    <w:div w:id="856969820">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hyperlink" Target="https://www.getpostman.com/apps"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chrome.google.com/webstore/detail/jsonview/chklaanhfefbnpoihckbnefhakgolnmc" TargetMode="Externa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an\AppData\Roaming\Microsoft\Templates\Lab_Template%20-%20ILM_20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559FDA-CE61-48BA-8CAE-29AB0DE59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ILM_2017.dotx</Template>
  <TotalTime>2</TotalTime>
  <Pages>6</Pages>
  <Words>764</Words>
  <Characters>4360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Allan Johnson</dc:creator>
  <cp:lastModifiedBy>Allan Johnson</cp:lastModifiedBy>
  <cp:revision>2</cp:revision>
  <dcterms:created xsi:type="dcterms:W3CDTF">2018-10-25T12:13:00Z</dcterms:created>
  <dcterms:modified xsi:type="dcterms:W3CDTF">2018-10-25T12:13:00Z</dcterms:modified>
</cp:coreProperties>
</file>